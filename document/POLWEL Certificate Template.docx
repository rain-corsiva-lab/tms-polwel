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399"/>
        <w:gridCol w:w="584"/>
        <w:gridCol w:w="3295"/>
        <w:gridCol w:w="6125"/>
        <w:gridCol w:w="881"/>
        <w:gridCol w:w="3006"/>
        <w:gridCol w:w="340"/>
      </w:tblGrid>
      <w:tr w:rsidR="00A04CC4" w:rsidRPr="0048446C" w14:paraId="22F25269" w14:textId="77777777" w:rsidTr="00581CD0">
        <w:trPr>
          <w:trHeight w:val="1440"/>
        </w:trPr>
        <w:tc>
          <w:tcPr>
            <w:tcW w:w="14630" w:type="dxa"/>
            <w:gridSpan w:val="7"/>
            <w:tcMar>
              <w:top w:w="216" w:type="dxa"/>
              <w:left w:w="115" w:type="dxa"/>
              <w:right w:w="115" w:type="dxa"/>
            </w:tcMar>
          </w:tcPr>
          <w:p w14:paraId="16423AD0" w14:textId="77777777" w:rsidR="0045039F" w:rsidRPr="0048446C" w:rsidRDefault="00000000" w:rsidP="0048446C">
            <w:pPr>
              <w:tabs>
                <w:tab w:val="left" w:pos="5565"/>
                <w:tab w:val="center" w:pos="7085"/>
              </w:tabs>
              <w:spacing w:before="600"/>
              <w:ind w:left="0"/>
              <w:jc w:val="left"/>
            </w:pPr>
            <w:r>
              <w:rPr>
                <w:noProof/>
              </w:rPr>
              <w:pict w14:anchorId="4F2F7D1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2052" type="#_x0000_t75" alt="Logo&#10;&#10;Description automatically generated" style="position:absolute;margin-left:262pt;margin-top:18.75pt;width:184.45pt;height:75.75pt;z-index:2;visibility:visible;mso-position-horizontal-relative:margin;mso-position-vertical-relative:margin;mso-width-relative:margin;mso-height-relative:margin">
                  <v:imagedata r:id="rId9" o:title="Logo&#10;&#10;Description automatically generated"/>
                  <w10:wrap type="square" anchorx="margin" anchory="margin"/>
                </v:shape>
              </w:pict>
            </w:r>
            <w:r>
              <w:rPr>
                <w:noProof/>
              </w:rPr>
              <w:pict w14:anchorId="6BDEC228">
                <v:rect id="Rectangle 1" o:spid="_x0000_s2051" style="position:absolute;margin-left:0;margin-top:0;width:710.65pt;height:537.1pt;z-index:-1;visibility:visible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" strokecolor="#252c63" strokeweight="8pt">
                  <v:path arrowok="t"/>
                  <w10:wrap anchorx="margin" anchory="margin"/>
                  <w10:anchorlock/>
                </v:rect>
              </w:pict>
            </w:r>
          </w:p>
          <w:p w14:paraId="05D6F7EF" w14:textId="20B8371C" w:rsidR="00A04CC4" w:rsidRPr="00581CD0" w:rsidRDefault="00581CD0" w:rsidP="00581CD0">
            <w:pPr>
              <w:pStyle w:val="Heading2"/>
              <w:autoSpaceDE w:val="0"/>
              <w:rPr>
                <w:rFonts w:ascii="ZWAdobeF" w:hAnsi="ZWAdobeF" w:cs="ZWAdobeF"/>
                <w:spacing w:val="0"/>
                <w:sz w:val="2"/>
              </w:rPr>
            </w:pPr>
            <w:r>
              <w:rPr>
                <w:rFonts w:ascii="ZWAdobeF" w:hAnsi="ZWAdobeF" w:cs="ZWAdobeF"/>
                <w:spacing w:val="0"/>
                <w:sz w:val="2"/>
              </w:rPr>
              <w:t>R</w:t>
            </w:r>
          </w:p>
        </w:tc>
      </w:tr>
      <w:tr w:rsidR="00A04CC4" w:rsidRPr="0048446C" w14:paraId="01E87EA9" w14:textId="77777777" w:rsidTr="00581CD0">
        <w:trPr>
          <w:trHeight w:val="728"/>
        </w:trPr>
        <w:tc>
          <w:tcPr>
            <w:tcW w:w="14630" w:type="dxa"/>
            <w:gridSpan w:val="7"/>
            <w:vAlign w:val="bottom"/>
          </w:tcPr>
          <w:p w14:paraId="57D783CF" w14:textId="05190337" w:rsidR="0092039E" w:rsidRPr="00581CD0" w:rsidRDefault="0092039E" w:rsidP="00581CD0">
            <w:pPr>
              <w:pStyle w:val="Heading3"/>
              <w:rPr>
                <w:b/>
                <w:bCs/>
                <w:color w:val="252C63"/>
                <w:sz w:val="52"/>
                <w:szCs w:val="52"/>
              </w:rPr>
            </w:pPr>
            <w:r w:rsidRPr="0048446C">
              <w:rPr>
                <w:b/>
                <w:bCs/>
                <w:color w:val="252C63"/>
                <w:sz w:val="52"/>
                <w:szCs w:val="52"/>
              </w:rPr>
              <w:t>Certificate of participation</w:t>
            </w:r>
          </w:p>
        </w:tc>
      </w:tr>
      <w:tr w:rsidR="00581CD0" w:rsidRPr="0048446C" w14:paraId="234B503E" w14:textId="77777777" w:rsidTr="00581CD0">
        <w:trPr>
          <w:trHeight w:val="852"/>
        </w:trPr>
        <w:tc>
          <w:tcPr>
            <w:tcW w:w="14630" w:type="dxa"/>
            <w:gridSpan w:val="7"/>
            <w:vAlign w:val="center"/>
          </w:tcPr>
          <w:p w14:paraId="53CE1011" w14:textId="3A7673CA" w:rsidR="00581CD0" w:rsidRPr="00581CD0" w:rsidRDefault="00581CD0" w:rsidP="00581CD0">
            <w:pPr>
              <w:rPr>
                <w:b/>
                <w:bCs/>
                <w:szCs w:val="32"/>
              </w:rPr>
            </w:pPr>
            <w:r w:rsidRPr="0048446C">
              <w:rPr>
                <w:color w:val="252C63"/>
              </w:rPr>
              <w:t>Awarded to</w:t>
            </w:r>
          </w:p>
        </w:tc>
      </w:tr>
      <w:tr w:rsidR="00581CD0" w:rsidRPr="0048446C" w14:paraId="41962E27" w14:textId="77777777" w:rsidTr="00581CD0">
        <w:trPr>
          <w:trHeight w:val="1584"/>
        </w:trPr>
        <w:tc>
          <w:tcPr>
            <w:tcW w:w="399" w:type="dxa"/>
            <w:vAlign w:val="center"/>
          </w:tcPr>
          <w:p w14:paraId="30381FA8" w14:textId="52944CDB" w:rsidR="00581CD0" w:rsidRPr="00581CD0" w:rsidRDefault="00581CD0" w:rsidP="0048446C">
            <w:pPr>
              <w:pStyle w:val="Heading1"/>
              <w:rPr>
                <w:rFonts w:ascii="Calibri" w:hAnsi="Calibri" w:cs="Calibri"/>
                <w:color w:val="002060"/>
                <w:sz w:val="68"/>
                <w:szCs w:val="68"/>
              </w:rPr>
            </w:pPr>
          </w:p>
        </w:tc>
        <w:tc>
          <w:tcPr>
            <w:tcW w:w="13891" w:type="dxa"/>
            <w:gridSpan w:val="5"/>
            <w:vAlign w:val="center"/>
          </w:tcPr>
          <w:p w14:paraId="74233DE1" w14:textId="0FAF5622" w:rsidR="00581CD0" w:rsidRPr="00581CD0" w:rsidRDefault="000C1AAE" w:rsidP="0048446C">
            <w:pPr>
              <w:pStyle w:val="Heading1"/>
              <w:rPr>
                <w:rFonts w:ascii="Calibri" w:hAnsi="Calibri" w:cs="Calibri"/>
                <w:color w:val="002060"/>
                <w:sz w:val="60"/>
                <w:szCs w:val="60"/>
              </w:rPr>
            </w:pPr>
            <w:r>
              <w:rPr>
                <w:rFonts w:ascii="Calibri" w:hAnsi="Calibri" w:cs="Calibri"/>
                <w:color w:val="002060"/>
                <w:sz w:val="60"/>
                <w:szCs w:val="60"/>
              </w:rPr>
              <w:t>[NAMe]</w:t>
            </w:r>
          </w:p>
        </w:tc>
        <w:tc>
          <w:tcPr>
            <w:tcW w:w="340" w:type="dxa"/>
            <w:vAlign w:val="center"/>
          </w:tcPr>
          <w:p w14:paraId="4F4FC06E" w14:textId="75B15C8A" w:rsidR="00581CD0" w:rsidRPr="00581CD0" w:rsidRDefault="00581CD0" w:rsidP="0048446C">
            <w:pPr>
              <w:pStyle w:val="Heading1"/>
              <w:rPr>
                <w:rFonts w:ascii="Calibri" w:hAnsi="Calibri" w:cs="Calibri"/>
                <w:color w:val="002060"/>
                <w:sz w:val="68"/>
                <w:szCs w:val="68"/>
              </w:rPr>
            </w:pPr>
          </w:p>
        </w:tc>
      </w:tr>
      <w:tr w:rsidR="00A04CC4" w:rsidRPr="0048446C" w14:paraId="616D9EEF" w14:textId="77777777" w:rsidTr="00581CD0">
        <w:trPr>
          <w:trHeight w:val="873"/>
        </w:trPr>
        <w:tc>
          <w:tcPr>
            <w:tcW w:w="14630" w:type="dxa"/>
            <w:gridSpan w:val="7"/>
            <w:vAlign w:val="center"/>
          </w:tcPr>
          <w:p w14:paraId="3975781E" w14:textId="1AF2419C" w:rsidR="00A04CC4" w:rsidRPr="0048446C" w:rsidRDefault="0092039E" w:rsidP="0048446C">
            <w:r w:rsidRPr="0048446C">
              <w:t xml:space="preserve">Having successfully completed the </w:t>
            </w:r>
            <w:r w:rsidR="00D805F2">
              <w:t>1</w:t>
            </w:r>
            <w:r w:rsidRPr="0048446C">
              <w:t>-day course</w:t>
            </w:r>
          </w:p>
          <w:p w14:paraId="6A8DEA97" w14:textId="1F2811E2" w:rsidR="0092039E" w:rsidRPr="0048446C" w:rsidRDefault="00E5765D" w:rsidP="0048446C">
            <w:pPr>
              <w:pStyle w:val="Heading3"/>
              <w:rPr>
                <w:b/>
                <w:bCs/>
                <w:color w:val="252C63"/>
                <w:sz w:val="52"/>
                <w:szCs w:val="52"/>
              </w:rPr>
            </w:pPr>
            <w:r>
              <w:rPr>
                <w:b/>
                <w:bCs/>
                <w:color w:val="252C63"/>
                <w:sz w:val="52"/>
                <w:szCs w:val="52"/>
              </w:rPr>
              <w:t>effective coaching for leaders</w:t>
            </w:r>
          </w:p>
        </w:tc>
      </w:tr>
      <w:tr w:rsidR="00A04CC4" w:rsidRPr="0048446C" w14:paraId="48ACE7BE" w14:textId="77777777" w:rsidTr="00581CD0">
        <w:trPr>
          <w:trHeight w:val="1584"/>
        </w:trPr>
        <w:tc>
          <w:tcPr>
            <w:tcW w:w="14630" w:type="dxa"/>
            <w:gridSpan w:val="7"/>
            <w:tcMar>
              <w:top w:w="288" w:type="dxa"/>
              <w:left w:w="115" w:type="dxa"/>
              <w:right w:w="115" w:type="dxa"/>
            </w:tcMar>
          </w:tcPr>
          <w:p w14:paraId="45772F3C" w14:textId="687A4AAD" w:rsidR="00A04CC4" w:rsidRPr="0048446C" w:rsidRDefault="00D805F2" w:rsidP="0048446C">
            <w:pPr>
              <w:pStyle w:val="Heading3"/>
            </w:pPr>
            <w:r>
              <w:t>27 march</w:t>
            </w:r>
            <w:r w:rsidR="00896DE4">
              <w:t xml:space="preserve"> 202</w:t>
            </w:r>
            <w:r>
              <w:t>5</w:t>
            </w:r>
          </w:p>
          <w:p w14:paraId="085BE6AB" w14:textId="77777777" w:rsidR="00076824" w:rsidRPr="0048446C" w:rsidRDefault="00000000" w:rsidP="0048446C">
            <w:r>
              <w:rPr>
                <w:noProof/>
              </w:rPr>
              <w:pict w14:anchorId="5BCB5A76">
                <v:shape id="Picture 7" o:spid="_x0000_s2050" type="#_x0000_t75" style="position:absolute;left:0;text-align:left;margin-left:323.5pt;margin-top:40.95pt;width:72.75pt;height:64.65pt;z-index:1;visibility:visible;mso-position-horizontal-relative:margin;mso-position-vertical-relative:margin;mso-width-relative:margin;mso-height-relative:margin">
                  <v:imagedata r:id="rId10" o:title=""/>
                  <w10:wrap anchorx="margin" anchory="margin"/>
                </v:shape>
              </w:pict>
            </w:r>
          </w:p>
        </w:tc>
      </w:tr>
      <w:tr w:rsidR="00076824" w:rsidRPr="0048446C" w14:paraId="57A636A2" w14:textId="77777777" w:rsidTr="00581CD0">
        <w:trPr>
          <w:gridAfter w:val="2"/>
          <w:wAfter w:w="3346" w:type="dxa"/>
          <w:trHeight w:val="1152"/>
        </w:trPr>
        <w:tc>
          <w:tcPr>
            <w:tcW w:w="983" w:type="dxa"/>
            <w:gridSpan w:val="2"/>
          </w:tcPr>
          <w:p w14:paraId="2C4331A7" w14:textId="77777777" w:rsidR="00076824" w:rsidRPr="0048446C" w:rsidRDefault="00076824" w:rsidP="0048446C">
            <w:pPr>
              <w:ind w:left="0" w:right="0"/>
            </w:pPr>
          </w:p>
        </w:tc>
        <w:tc>
          <w:tcPr>
            <w:tcW w:w="3295" w:type="dxa"/>
            <w:vAlign w:val="bottom"/>
          </w:tcPr>
          <w:p w14:paraId="28D48E0A" w14:textId="77777777" w:rsidR="00076824" w:rsidRPr="0048446C" w:rsidRDefault="00076824" w:rsidP="0048446C">
            <w:pPr>
              <w:ind w:left="0" w:right="0"/>
            </w:pPr>
          </w:p>
        </w:tc>
        <w:tc>
          <w:tcPr>
            <w:tcW w:w="6125" w:type="dxa"/>
            <w:vMerge w:val="restart"/>
            <w:tcMar>
              <w:left w:w="115" w:type="dxa"/>
              <w:bottom w:w="288" w:type="dxa"/>
              <w:right w:w="115" w:type="dxa"/>
            </w:tcMar>
            <w:vAlign w:val="center"/>
          </w:tcPr>
          <w:tbl>
            <w:tblPr>
              <w:tblW w:w="589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895"/>
            </w:tblGrid>
            <w:tr w:rsidR="00076824" w:rsidRPr="0048446C" w14:paraId="7B6207DD" w14:textId="77777777" w:rsidTr="0048446C">
              <w:trPr>
                <w:trHeight w:val="391"/>
              </w:trPr>
              <w:tc>
                <w:tcPr>
                  <w:tcW w:w="589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D59DC36" w14:textId="77777777" w:rsidR="00076824" w:rsidRPr="0048446C" w:rsidRDefault="00076824" w:rsidP="000C1AAE">
                  <w:pPr>
                    <w:framePr w:hSpace="180" w:wrap="around" w:vAnchor="text" w:hAnchor="text" w:y="1"/>
                    <w:ind w:left="0" w:right="0"/>
                    <w:suppressOverlap/>
                  </w:pPr>
                </w:p>
              </w:tc>
            </w:tr>
            <w:tr w:rsidR="00076824" w:rsidRPr="0048446C" w14:paraId="4926CCCC" w14:textId="77777777" w:rsidTr="0048446C">
              <w:trPr>
                <w:trHeight w:val="376"/>
              </w:trPr>
              <w:tc>
                <w:tcPr>
                  <w:tcW w:w="589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AD49A0D" w14:textId="77777777" w:rsidR="00076824" w:rsidRPr="0048446C" w:rsidRDefault="00076824" w:rsidP="000C1AAE">
                  <w:pPr>
                    <w:framePr w:hSpace="180" w:wrap="around" w:vAnchor="text" w:hAnchor="text" w:y="1"/>
                    <w:tabs>
                      <w:tab w:val="left" w:pos="735"/>
                      <w:tab w:val="left" w:pos="795"/>
                      <w:tab w:val="center" w:pos="1697"/>
                    </w:tabs>
                    <w:ind w:left="0" w:right="0"/>
                    <w:suppressOverlap/>
                    <w:rPr>
                      <w:b/>
                      <w:bCs/>
                      <w:szCs w:val="32"/>
                    </w:rPr>
                  </w:pPr>
                  <w:r w:rsidRPr="0048446C">
                    <w:rPr>
                      <w:b/>
                      <w:bCs/>
                      <w:color w:val="252C63"/>
                      <w:szCs w:val="32"/>
                    </w:rPr>
                    <w:t>Keeve Chan</w:t>
                  </w:r>
                </w:p>
              </w:tc>
            </w:tr>
            <w:tr w:rsidR="00076824" w:rsidRPr="0048446C" w14:paraId="35A5F309" w14:textId="77777777" w:rsidTr="0048446C">
              <w:trPr>
                <w:trHeight w:val="391"/>
              </w:trPr>
              <w:tc>
                <w:tcPr>
                  <w:tcW w:w="589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08B937C" w14:textId="0E3FBA8B" w:rsidR="00076824" w:rsidRPr="0048446C" w:rsidRDefault="00076824" w:rsidP="000C1AAE">
                  <w:pPr>
                    <w:framePr w:hSpace="180" w:wrap="around" w:vAnchor="text" w:hAnchor="text" w:y="1"/>
                    <w:ind w:left="0" w:right="0"/>
                    <w:suppressOverlap/>
                  </w:pPr>
                  <w:r w:rsidRPr="0048446C">
                    <w:t xml:space="preserve">Chief </w:t>
                  </w:r>
                  <w:r w:rsidR="000C1AAE">
                    <w:t>Executive</w:t>
                  </w:r>
                  <w:r w:rsidRPr="0048446C">
                    <w:t xml:space="preserve"> Officer</w:t>
                  </w:r>
                </w:p>
              </w:tc>
            </w:tr>
            <w:tr w:rsidR="00076824" w:rsidRPr="0048446C" w14:paraId="784DFA92" w14:textId="77777777" w:rsidTr="0048446C">
              <w:trPr>
                <w:trHeight w:val="782"/>
              </w:trPr>
              <w:tc>
                <w:tcPr>
                  <w:tcW w:w="589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A6964D4" w14:textId="7107AB2C" w:rsidR="00076824" w:rsidRPr="0048446C" w:rsidRDefault="00076824" w:rsidP="000C1AAE">
                  <w:pPr>
                    <w:framePr w:hSpace="180" w:wrap="around" w:vAnchor="text" w:hAnchor="text" w:y="1"/>
                    <w:ind w:left="0" w:right="0"/>
                    <w:suppressOverlap/>
                  </w:pPr>
                  <w:r w:rsidRPr="0048446C">
                    <w:t>POLWEL Co-</w:t>
                  </w:r>
                  <w:r w:rsidR="000C1AAE">
                    <w:t>o</w:t>
                  </w:r>
                  <w:r w:rsidRPr="0048446C">
                    <w:t>perative Society Limited</w:t>
                  </w:r>
                </w:p>
              </w:tc>
            </w:tr>
          </w:tbl>
          <w:p w14:paraId="62929FE8" w14:textId="77777777" w:rsidR="00076824" w:rsidRPr="0048446C" w:rsidRDefault="00076824" w:rsidP="0048446C">
            <w:pPr>
              <w:ind w:left="0" w:right="0"/>
            </w:pPr>
          </w:p>
        </w:tc>
        <w:tc>
          <w:tcPr>
            <w:tcW w:w="881" w:type="dxa"/>
          </w:tcPr>
          <w:p w14:paraId="2E0D84A3" w14:textId="77777777" w:rsidR="00076824" w:rsidRPr="0048446C" w:rsidRDefault="00076824" w:rsidP="0048446C">
            <w:pPr>
              <w:ind w:left="0" w:right="0"/>
            </w:pPr>
          </w:p>
        </w:tc>
      </w:tr>
      <w:tr w:rsidR="00076824" w:rsidRPr="0048446C" w14:paraId="17917D7D" w14:textId="77777777" w:rsidTr="00581CD0">
        <w:trPr>
          <w:gridAfter w:val="2"/>
          <w:wAfter w:w="3346" w:type="dxa"/>
          <w:trHeight w:val="1008"/>
        </w:trPr>
        <w:tc>
          <w:tcPr>
            <w:tcW w:w="983" w:type="dxa"/>
            <w:gridSpan w:val="2"/>
            <w:tcMar>
              <w:top w:w="101" w:type="dxa"/>
              <w:left w:w="115" w:type="dxa"/>
              <w:bottom w:w="29" w:type="dxa"/>
              <w:right w:w="115" w:type="dxa"/>
            </w:tcMar>
          </w:tcPr>
          <w:p w14:paraId="1E8AC164" w14:textId="77777777" w:rsidR="00076824" w:rsidRPr="0048446C" w:rsidRDefault="00076824" w:rsidP="0048446C">
            <w:pPr>
              <w:ind w:left="0" w:right="0"/>
            </w:pPr>
          </w:p>
        </w:tc>
        <w:tc>
          <w:tcPr>
            <w:tcW w:w="3295" w:type="dxa"/>
          </w:tcPr>
          <w:p w14:paraId="4C29D951" w14:textId="77777777" w:rsidR="00076824" w:rsidRPr="0048446C" w:rsidRDefault="00076824" w:rsidP="0048446C">
            <w:pPr>
              <w:ind w:left="0" w:right="0"/>
            </w:pPr>
          </w:p>
        </w:tc>
        <w:tc>
          <w:tcPr>
            <w:tcW w:w="6125" w:type="dxa"/>
            <w:vMerge/>
            <w:tcMar>
              <w:left w:w="115" w:type="dxa"/>
              <w:bottom w:w="29" w:type="dxa"/>
              <w:right w:w="115" w:type="dxa"/>
            </w:tcMar>
            <w:vAlign w:val="center"/>
          </w:tcPr>
          <w:p w14:paraId="7C82D6E8" w14:textId="77777777" w:rsidR="00076824" w:rsidRPr="0048446C" w:rsidRDefault="00076824" w:rsidP="0048446C">
            <w:pPr>
              <w:ind w:left="0" w:right="0"/>
            </w:pPr>
          </w:p>
        </w:tc>
        <w:tc>
          <w:tcPr>
            <w:tcW w:w="881" w:type="dxa"/>
          </w:tcPr>
          <w:p w14:paraId="427B845B" w14:textId="77777777" w:rsidR="00076824" w:rsidRPr="0048446C" w:rsidRDefault="00076824" w:rsidP="0048446C">
            <w:pPr>
              <w:ind w:left="0" w:right="0"/>
            </w:pPr>
          </w:p>
        </w:tc>
      </w:tr>
    </w:tbl>
    <w:p w14:paraId="4387E380" w14:textId="77777777" w:rsidR="00A04CC4" w:rsidRDefault="00A04CC4" w:rsidP="00A97B65">
      <w:pPr>
        <w:ind w:left="0"/>
        <w:jc w:val="both"/>
      </w:pPr>
    </w:p>
    <w:sectPr w:rsidR="00A04CC4" w:rsidSect="00C70B50">
      <w:pgSz w:w="15840" w:h="12240" w:orient="landscape" w:code="1"/>
      <w:pgMar w:top="360" w:right="720" w:bottom="360" w:left="72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1F61" w14:textId="77777777" w:rsidR="00D86734" w:rsidRDefault="00D86734" w:rsidP="000875C0">
      <w:r>
        <w:separator/>
      </w:r>
    </w:p>
  </w:endnote>
  <w:endnote w:type="continuationSeparator" w:id="0">
    <w:p w14:paraId="5EE31795" w14:textId="77777777" w:rsidR="00D86734" w:rsidRDefault="00D86734" w:rsidP="000875C0">
      <w:r>
        <w:continuationSeparator/>
      </w:r>
    </w:p>
  </w:endnote>
  <w:endnote w:type="continuationNotice" w:id="1">
    <w:p w14:paraId="0128E12F" w14:textId="77777777" w:rsidR="00D86734" w:rsidRDefault="00D867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ZWAdobeF">
    <w:panose1 w:val="00000000000000000000"/>
    <w:charset w:val="00"/>
    <w:family w:val="auto"/>
    <w:pitch w:val="variable"/>
    <w:sig w:usb0="20002A87" w:usb1="00000000" w:usb2="00000000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B16C4" w14:textId="77777777" w:rsidR="00D86734" w:rsidRDefault="00D86734" w:rsidP="000875C0">
      <w:r>
        <w:separator/>
      </w:r>
    </w:p>
  </w:footnote>
  <w:footnote w:type="continuationSeparator" w:id="0">
    <w:p w14:paraId="51415A06" w14:textId="77777777" w:rsidR="00D86734" w:rsidRDefault="00D86734" w:rsidP="000875C0">
      <w:r>
        <w:continuationSeparator/>
      </w:r>
    </w:p>
  </w:footnote>
  <w:footnote w:type="continuationNotice" w:id="1">
    <w:p w14:paraId="2E0E3BCE" w14:textId="77777777" w:rsidR="00D86734" w:rsidRDefault="00D86734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oNotTrackMoves/>
  <w:defaultTabStop w:val="720"/>
  <w:characterSpacingControl w:val="doNotCompress"/>
  <w:hdrShapeDefaults>
    <o:shapedefaults v:ext="edit" spidmax="2053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489D"/>
    <w:rsid w:val="00020ABF"/>
    <w:rsid w:val="0003083A"/>
    <w:rsid w:val="00071946"/>
    <w:rsid w:val="00076824"/>
    <w:rsid w:val="0007764B"/>
    <w:rsid w:val="000875C0"/>
    <w:rsid w:val="00094622"/>
    <w:rsid w:val="000B589C"/>
    <w:rsid w:val="000C1AAE"/>
    <w:rsid w:val="000C6D7D"/>
    <w:rsid w:val="00113F7A"/>
    <w:rsid w:val="00131FD3"/>
    <w:rsid w:val="00155CF9"/>
    <w:rsid w:val="00185D3E"/>
    <w:rsid w:val="00186721"/>
    <w:rsid w:val="001962F9"/>
    <w:rsid w:val="001A349A"/>
    <w:rsid w:val="001A77C2"/>
    <w:rsid w:val="001E6F2A"/>
    <w:rsid w:val="002416E6"/>
    <w:rsid w:val="002C64D1"/>
    <w:rsid w:val="002E0A68"/>
    <w:rsid w:val="00314887"/>
    <w:rsid w:val="00324158"/>
    <w:rsid w:val="003550C4"/>
    <w:rsid w:val="00383140"/>
    <w:rsid w:val="0039644B"/>
    <w:rsid w:val="003C07D9"/>
    <w:rsid w:val="003C2748"/>
    <w:rsid w:val="003F2C78"/>
    <w:rsid w:val="003F5825"/>
    <w:rsid w:val="00405BDC"/>
    <w:rsid w:val="0045039F"/>
    <w:rsid w:val="0048446C"/>
    <w:rsid w:val="00492BE4"/>
    <w:rsid w:val="0050636B"/>
    <w:rsid w:val="00521E6E"/>
    <w:rsid w:val="005358A0"/>
    <w:rsid w:val="00547EEB"/>
    <w:rsid w:val="00581CD0"/>
    <w:rsid w:val="00582751"/>
    <w:rsid w:val="005C65B4"/>
    <w:rsid w:val="005F2A53"/>
    <w:rsid w:val="006237E5"/>
    <w:rsid w:val="0066489D"/>
    <w:rsid w:val="00683186"/>
    <w:rsid w:val="006A75DC"/>
    <w:rsid w:val="006D2C1B"/>
    <w:rsid w:val="006E5E55"/>
    <w:rsid w:val="006F2FC9"/>
    <w:rsid w:val="007D2DEA"/>
    <w:rsid w:val="008130DC"/>
    <w:rsid w:val="00814A12"/>
    <w:rsid w:val="0088227F"/>
    <w:rsid w:val="00896DE4"/>
    <w:rsid w:val="008A2354"/>
    <w:rsid w:val="008D2FB6"/>
    <w:rsid w:val="008D4107"/>
    <w:rsid w:val="008D5FA0"/>
    <w:rsid w:val="008E4FB2"/>
    <w:rsid w:val="008F7137"/>
    <w:rsid w:val="00916D42"/>
    <w:rsid w:val="0092039E"/>
    <w:rsid w:val="009430AE"/>
    <w:rsid w:val="00967D57"/>
    <w:rsid w:val="009C6513"/>
    <w:rsid w:val="009D3373"/>
    <w:rsid w:val="00A04CC4"/>
    <w:rsid w:val="00A14C55"/>
    <w:rsid w:val="00A54BC3"/>
    <w:rsid w:val="00A72AA2"/>
    <w:rsid w:val="00A72B24"/>
    <w:rsid w:val="00A80DEC"/>
    <w:rsid w:val="00A92284"/>
    <w:rsid w:val="00A94D77"/>
    <w:rsid w:val="00A97B65"/>
    <w:rsid w:val="00AA7521"/>
    <w:rsid w:val="00AC2AE5"/>
    <w:rsid w:val="00AD4135"/>
    <w:rsid w:val="00B26126"/>
    <w:rsid w:val="00B3467D"/>
    <w:rsid w:val="00B362DF"/>
    <w:rsid w:val="00B71E9A"/>
    <w:rsid w:val="00B76559"/>
    <w:rsid w:val="00B908C9"/>
    <w:rsid w:val="00BA757B"/>
    <w:rsid w:val="00BB69EF"/>
    <w:rsid w:val="00BE0840"/>
    <w:rsid w:val="00C26A15"/>
    <w:rsid w:val="00C440D3"/>
    <w:rsid w:val="00C70B50"/>
    <w:rsid w:val="00CD4C49"/>
    <w:rsid w:val="00D04B64"/>
    <w:rsid w:val="00D23E50"/>
    <w:rsid w:val="00D45627"/>
    <w:rsid w:val="00D76A8B"/>
    <w:rsid w:val="00D805F2"/>
    <w:rsid w:val="00D86734"/>
    <w:rsid w:val="00DA6D2D"/>
    <w:rsid w:val="00DB1DFB"/>
    <w:rsid w:val="00DD5BBC"/>
    <w:rsid w:val="00E13588"/>
    <w:rsid w:val="00E47B68"/>
    <w:rsid w:val="00E52F25"/>
    <w:rsid w:val="00E55CA9"/>
    <w:rsid w:val="00E5765D"/>
    <w:rsid w:val="00E62004"/>
    <w:rsid w:val="00E81CD3"/>
    <w:rsid w:val="00E81F84"/>
    <w:rsid w:val="00ED2C34"/>
    <w:rsid w:val="00EE6918"/>
    <w:rsid w:val="00F01E2B"/>
    <w:rsid w:val="00F133FC"/>
    <w:rsid w:val="00F32AE7"/>
    <w:rsid w:val="00FA62A7"/>
    <w:rsid w:val="00FB60EE"/>
    <w:rsid w:val="00FF6046"/>
    <w:rsid w:val="00FF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15CFF7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2F9"/>
    <w:pPr>
      <w:ind w:left="3240" w:right="3240"/>
      <w:jc w:val="center"/>
    </w:pPr>
    <w:rPr>
      <w:color w:val="595959"/>
      <w:sz w:val="32"/>
      <w:szCs w:val="28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62F9"/>
    <w:pPr>
      <w:keepNext/>
      <w:keepLines/>
      <w:ind w:left="0" w:right="0"/>
      <w:outlineLvl w:val="0"/>
    </w:pPr>
    <w:rPr>
      <w:rFonts w:ascii="Book Antiqua" w:eastAsia="SimHei" w:hAnsi="Book Antiqua"/>
      <w:caps/>
      <w:color w:val="BF9237"/>
      <w:spacing w:val="40"/>
      <w:sz w:val="9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2F9"/>
    <w:pPr>
      <w:keepNext/>
      <w:keepLines/>
      <w:spacing w:before="40"/>
      <w:ind w:left="0" w:right="0"/>
      <w:outlineLvl w:val="1"/>
    </w:pPr>
    <w:rPr>
      <w:rFonts w:ascii="Book Antiqua" w:eastAsia="SimHei" w:hAnsi="Book Antiqua"/>
      <w:caps/>
      <w:color w:val="BF9237"/>
      <w:spacing w:val="20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62F9"/>
    <w:pPr>
      <w:keepNext/>
      <w:keepLines/>
      <w:spacing w:before="40"/>
      <w:ind w:left="0" w:right="0"/>
      <w:outlineLvl w:val="2"/>
    </w:pPr>
    <w:rPr>
      <w:rFonts w:eastAsia="SimHei"/>
      <w:caps/>
      <w:spacing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4C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AA7521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0875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75C0"/>
  </w:style>
  <w:style w:type="paragraph" w:styleId="Footer">
    <w:name w:val="footer"/>
    <w:basedOn w:val="Normal"/>
    <w:link w:val="FooterChar"/>
    <w:uiPriority w:val="99"/>
    <w:semiHidden/>
    <w:rsid w:val="000875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875C0"/>
  </w:style>
  <w:style w:type="character" w:customStyle="1" w:styleId="Heading1Char">
    <w:name w:val="Heading 1 Char"/>
    <w:link w:val="Heading1"/>
    <w:uiPriority w:val="9"/>
    <w:rsid w:val="001962F9"/>
    <w:rPr>
      <w:rFonts w:ascii="Book Antiqua" w:eastAsia="SimHei" w:hAnsi="Book Antiqua" w:cs="Times New Roman"/>
      <w:caps/>
      <w:color w:val="BF9237"/>
      <w:spacing w:val="40"/>
      <w:sz w:val="96"/>
      <w:szCs w:val="32"/>
    </w:rPr>
  </w:style>
  <w:style w:type="character" w:customStyle="1" w:styleId="Heading2Char">
    <w:name w:val="Heading 2 Char"/>
    <w:link w:val="Heading2"/>
    <w:uiPriority w:val="9"/>
    <w:rsid w:val="001962F9"/>
    <w:rPr>
      <w:rFonts w:ascii="Book Antiqua" w:eastAsia="SimHei" w:hAnsi="Book Antiqua" w:cs="Times New Roman"/>
      <w:caps/>
      <w:color w:val="BF9237"/>
      <w:spacing w:val="20"/>
      <w:sz w:val="44"/>
      <w:szCs w:val="26"/>
    </w:rPr>
  </w:style>
  <w:style w:type="character" w:customStyle="1" w:styleId="Heading3Char">
    <w:name w:val="Heading 3 Char"/>
    <w:link w:val="Heading3"/>
    <w:uiPriority w:val="9"/>
    <w:rsid w:val="001962F9"/>
    <w:rPr>
      <w:rFonts w:eastAsia="SimHei" w:cs="Times New Roman"/>
      <w:caps/>
      <w:spacing w:val="20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Operations\11.%20Training%20Management%20System\2022%20PDCS%20Course%20Details_For%20TMS%20Uploading\Certificate%20Template\Certificate%20Template_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8" ma:contentTypeDescription="Create a new document." ma:contentTypeScope="" ma:versionID="d446c944705a322646ffb80e727be075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6fadf727bc34ad5af881c59f13619dcb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cf76f155ced4ddcb4097134ff3c332f" ma:index="24" nillable="true" ma:taxonomy="true" ma:internalName="lcf76f155ced4ddcb4097134ff3c332f" ma:taxonomyFieldName="MediaServiceAITags" ma:displayName="Image Tags" ma:readOnly="false" ma:fieldId="{5cf76f15-5ced-4ddc-b409-7134ff3c332f}" ma:taxonomyMulti="true" ma:sspId="e385fb40-52d4-4fae-9c5b-3e8ff8a5878e" ma:termSetId="09814cd3-568e-4e90-9814-8d621ff8fb84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9C096C-5DAB-4A75-B73E-BE20DC3BAD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AE5C78-FFBF-4552-8D94-56FA574504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B7DA92-73C9-4064-9FF1-D655FF8730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Certificate Template_1</Template>
  <TotalTime>0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2024-10-30T03:24:00Z</dcterms:created>
  <dcterms:modified xsi:type="dcterms:W3CDTF">2025-09-05T08:44:00Z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Status">
    <vt:lpwstr>Not started</vt:lpwstr>
  </property>
  <property fmtid="{D5CDD505-2E9C-101B-9397-08002B2CF9AE}" pid="4" name="_ip_UnifiedCompliancePolicyUIAction">
    <vt:lpwstr/>
  </property>
  <property fmtid="{D5CDD505-2E9C-101B-9397-08002B2CF9AE}" pid="5" name="Image">
    <vt:lpwstr>, </vt:lpwstr>
  </property>
  <property fmtid="{D5CDD505-2E9C-101B-9397-08002B2CF9AE}" pid="6" name="_ip_UnifiedCompliancePolicyProperties">
    <vt:lpwstr/>
  </property>
  <property fmtid="{D5CDD505-2E9C-101B-9397-08002B2CF9AE}" pid="7" name="lcf76f155ced4ddcb4097134ff3c332f">
    <vt:lpwstr/>
  </property>
  <property fmtid="{D5CDD505-2E9C-101B-9397-08002B2CF9AE}" pid="8" name="TaxCatchAll">
    <vt:lpwstr/>
  </property>
  <property fmtid="{D5CDD505-2E9C-101B-9397-08002B2CF9AE}" pid="9" name="MediaServiceKeyPoints">
    <vt:lpwstr/>
  </property>
</Properties>
</file>